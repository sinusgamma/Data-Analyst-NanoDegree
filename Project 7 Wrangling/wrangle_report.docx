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16977D" w14:textId="0F1C28E4" w:rsidR="00A10484" w:rsidRDefault="00662B6B">
      <w:pPr>
        <w:pStyle w:val="Title"/>
      </w:pPr>
      <w:r>
        <w:t>Wrangle Report</w:t>
      </w:r>
    </w:p>
    <w:p w14:paraId="25BE823C" w14:textId="2FC2CE28" w:rsidR="00855982" w:rsidRPr="00855982" w:rsidRDefault="00662B6B" w:rsidP="00855982">
      <w:pPr>
        <w:pStyle w:val="Heading1"/>
      </w:pPr>
      <w:r>
        <w:t>Introduction</w:t>
      </w:r>
    </w:p>
    <w:p w14:paraId="1753734F" w14:textId="0553EADF" w:rsidR="00444A5A" w:rsidRDefault="00662B6B" w:rsidP="00662B6B">
      <w:r>
        <w:t xml:space="preserve">This project was harder than I first thought. Not because I don’t use twitter, but because we had to use an API to gather the data. After gathering the </w:t>
      </w:r>
      <w:proofErr w:type="gramStart"/>
      <w:r>
        <w:t>data</w:t>
      </w:r>
      <w:proofErr w:type="gramEnd"/>
      <w:r>
        <w:t xml:space="preserve"> the advance of my project became faster. Our task was to gather, asses, clean and analyze data about dogs from given files and the twitter API. </w:t>
      </w:r>
      <w:r w:rsidR="00444A5A">
        <w:t xml:space="preserve">The tweets belong to the twitter user </w:t>
      </w:r>
      <w:hyperlink r:id="rId10" w:tgtFrame="_blank" w:history="1">
        <w:r w:rsidR="00444A5A" w:rsidRPr="00444A5A">
          <w:rPr>
            <w:rFonts w:asciiTheme="majorHAnsi" w:hAnsiTheme="majorHAnsi" w:cstheme="majorHAnsi"/>
            <w:color w:val="02B3E4"/>
            <w:u w:val="single"/>
            <w:shd w:val="clear" w:color="auto" w:fill="FFFFFF"/>
          </w:rPr>
          <w:t>@</w:t>
        </w:r>
        <w:proofErr w:type="spellStart"/>
        <w:r w:rsidR="00444A5A" w:rsidRPr="00444A5A">
          <w:rPr>
            <w:rFonts w:asciiTheme="majorHAnsi" w:hAnsiTheme="majorHAnsi" w:cstheme="majorHAnsi"/>
            <w:color w:val="02B3E4"/>
            <w:u w:val="single"/>
            <w:shd w:val="clear" w:color="auto" w:fill="FFFFFF"/>
          </w:rPr>
          <w:t>dog_rates</w:t>
        </w:r>
      </w:hyperlink>
      <w:r w:rsidR="00444A5A">
        <w:t xml:space="preserve">. </w:t>
      </w:r>
      <w:r>
        <w:t>Becaus</w:t>
      </w:r>
      <w:proofErr w:type="spellEnd"/>
      <w:r>
        <w:t>e I wasn’t familiar with the different words used in English for dogs, I made a short investigation.  During this project I learned a lot about dog names. I attach here a help</w:t>
      </w:r>
      <w:r w:rsidR="00444A5A">
        <w:t xml:space="preserve"> image</w:t>
      </w:r>
      <w:r w:rsidR="00567B97">
        <w:t xml:space="preserve">, and on </w:t>
      </w:r>
      <w:proofErr w:type="spellStart"/>
      <w:r w:rsidR="00567B97">
        <w:t>Youtube</w:t>
      </w:r>
      <w:proofErr w:type="spellEnd"/>
      <w:r w:rsidR="00567B97">
        <w:t xml:space="preserve"> there is a very good </w:t>
      </w:r>
      <w:hyperlink r:id="rId11" w:history="1">
        <w:r w:rsidR="00567B97" w:rsidRPr="00567B97">
          <w:rPr>
            <w:rStyle w:val="Hyperlink"/>
          </w:rPr>
          <w:t>video</w:t>
        </w:r>
      </w:hyperlink>
      <w:r w:rsidR="00567B97">
        <w:t>.</w:t>
      </w:r>
    </w:p>
    <w:p w14:paraId="76E29D83" w14:textId="1068961C" w:rsidR="00855982" w:rsidRDefault="00662B6B" w:rsidP="00662B6B">
      <w:r>
        <w:t>(</w:t>
      </w:r>
      <w:r w:rsidRPr="00662B6B">
        <w:t>source: https://lucidchart.zendesk.com/hc/en-us/articles/360001139063-Template-Doggo-Diagram</w:t>
      </w:r>
      <w:r>
        <w:t>)</w:t>
      </w:r>
    </w:p>
    <w:p w14:paraId="4498F3B4" w14:textId="5EE7BD38" w:rsidR="00662B6B" w:rsidRDefault="00662B6B" w:rsidP="00662B6B">
      <w:r>
        <w:rPr>
          <w:noProof/>
        </w:rPr>
        <w:drawing>
          <wp:inline distT="0" distB="0" distL="0" distR="0" wp14:anchorId="7B530081" wp14:editId="58F2578C">
            <wp:extent cx="5610225" cy="5501344"/>
            <wp:effectExtent l="0" t="0" r="0" b="4445"/>
            <wp:docPr id="4" name="Picture 4" descr="C:\Users\MadAr\AppData\Local\Microsoft\Windows\INetCache\Content.MSO\BB1969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dAr\AppData\Local\Microsoft\Windows\INetCache\Content.MSO\BB19692E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782" cy="552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FDA2B" w14:textId="40857448" w:rsidR="00662B6B" w:rsidRPr="00855982" w:rsidRDefault="00662B6B" w:rsidP="00662B6B">
      <w:pPr>
        <w:pStyle w:val="Heading1"/>
      </w:pPr>
      <w:r>
        <w:lastRenderedPageBreak/>
        <w:t>Data Gathering</w:t>
      </w:r>
    </w:p>
    <w:p w14:paraId="359697B2" w14:textId="75EB433E" w:rsidR="0069029A" w:rsidRDefault="00444A5A" w:rsidP="00855982">
      <w:r>
        <w:t xml:space="preserve">The three </w:t>
      </w:r>
      <w:r w:rsidR="0069029A">
        <w:t xml:space="preserve">data </w:t>
      </w:r>
      <w:r>
        <w:t>sources</w:t>
      </w:r>
      <w:r w:rsidR="0069029A">
        <w:t>:</w:t>
      </w:r>
    </w:p>
    <w:p w14:paraId="5D7F8AF2" w14:textId="577C5CF0" w:rsidR="0069029A" w:rsidRDefault="0069029A" w:rsidP="0069029A">
      <w:pPr>
        <w:pStyle w:val="ListParagraph"/>
        <w:numPr>
          <w:ilvl w:val="0"/>
          <w:numId w:val="31"/>
        </w:numPr>
      </w:pPr>
      <w:r w:rsidRPr="0069029A">
        <w:t>twitter-archive-enhanced.csv</w:t>
      </w:r>
      <w:r>
        <w:t xml:space="preserve">: This file was the easiest to gather, because we </w:t>
      </w:r>
      <w:proofErr w:type="gramStart"/>
      <w:r>
        <w:t>was</w:t>
      </w:r>
      <w:proofErr w:type="gramEnd"/>
      <w:r>
        <w:t xml:space="preserve"> able to simply download it.</w:t>
      </w:r>
    </w:p>
    <w:p w14:paraId="103D81DE" w14:textId="7773EC7F" w:rsidR="0069029A" w:rsidRDefault="0069029A" w:rsidP="0069029A">
      <w:pPr>
        <w:pStyle w:val="ListParagraph"/>
        <w:numPr>
          <w:ilvl w:val="0"/>
          <w:numId w:val="31"/>
        </w:numPr>
      </w:pPr>
      <w:r w:rsidRPr="0069029A">
        <w:t>image-</w:t>
      </w:r>
      <w:proofErr w:type="spellStart"/>
      <w:r w:rsidRPr="0069029A">
        <w:t>predictions.tsv</w:t>
      </w:r>
      <w:proofErr w:type="spellEnd"/>
      <w:r>
        <w:t xml:space="preserve">: This was hosted on an Udacity server and we were able to download it </w:t>
      </w:r>
      <w:r w:rsidRPr="0069029A">
        <w:t>programmatically using the </w:t>
      </w:r>
      <w:hyperlink r:id="rId13" w:tgtFrame="_blank" w:history="1">
        <w:r w:rsidRPr="0069029A">
          <w:rPr>
            <w:rStyle w:val="Hyperlink"/>
          </w:rPr>
          <w:t>Requests</w:t>
        </w:r>
      </w:hyperlink>
      <w:r w:rsidRPr="0069029A">
        <w:t> library</w:t>
      </w:r>
      <w:r>
        <w:t>.</w:t>
      </w:r>
    </w:p>
    <w:p w14:paraId="3544C1A5" w14:textId="6482754B" w:rsidR="0069029A" w:rsidRDefault="0069029A" w:rsidP="0069029A">
      <w:pPr>
        <w:pStyle w:val="ListParagraph"/>
        <w:numPr>
          <w:ilvl w:val="0"/>
          <w:numId w:val="31"/>
        </w:numPr>
      </w:pPr>
      <w:r>
        <w:t>API data: We had to use</w:t>
      </w:r>
      <w:r w:rsidRPr="0069029A">
        <w:t xml:space="preserve"> the tweet IDs in the </w:t>
      </w:r>
      <w:proofErr w:type="spellStart"/>
      <w:r w:rsidRPr="0069029A">
        <w:t>WeRateDogs</w:t>
      </w:r>
      <w:proofErr w:type="spellEnd"/>
      <w:r w:rsidRPr="0069029A">
        <w:t xml:space="preserve"> Twitter archive, query the Twitter API for each tweet's JSON data using Python's </w:t>
      </w:r>
      <w:proofErr w:type="spellStart"/>
      <w:r w:rsidRPr="0069029A">
        <w:t>Tweepy</w:t>
      </w:r>
      <w:proofErr w:type="spellEnd"/>
      <w:r w:rsidRPr="0069029A">
        <w:t xml:space="preserve"> library and store each tweet's entire set of JSON data in a file called tweet_json.txt file.</w:t>
      </w:r>
    </w:p>
    <w:p w14:paraId="58409CC5" w14:textId="76DB7D2A" w:rsidR="00662B6B" w:rsidRDefault="0069029A" w:rsidP="00855982">
      <w:r w:rsidRPr="0069029A">
        <w:t>image-</w:t>
      </w:r>
      <w:proofErr w:type="spellStart"/>
      <w:proofErr w:type="gramStart"/>
      <w:r w:rsidRPr="0069029A">
        <w:t>predictions.tsv</w:t>
      </w:r>
      <w:r w:rsidR="00444A5A">
        <w:t>a</w:t>
      </w:r>
      <w:proofErr w:type="spellEnd"/>
      <w:proofErr w:type="gramEnd"/>
      <w:r w:rsidR="00444A5A">
        <w:t xml:space="preserve"> csv file of twitter data, a dog </w:t>
      </w:r>
      <w:r>
        <w:t xml:space="preserve">image </w:t>
      </w:r>
      <w:r w:rsidR="00444A5A">
        <w:t xml:space="preserve">prediction file and the twitter API. All sources used the </w:t>
      </w:r>
      <w:proofErr w:type="spellStart"/>
      <w:r w:rsidR="00444A5A">
        <w:t>tweet_id</w:t>
      </w:r>
      <w:proofErr w:type="spellEnd"/>
      <w:r w:rsidR="00444A5A">
        <w:t xml:space="preserve"> of the tweets, so it was possible to merge them into one </w:t>
      </w:r>
      <w:proofErr w:type="spellStart"/>
      <w:r w:rsidR="00444A5A">
        <w:t>dataframe</w:t>
      </w:r>
      <w:proofErr w:type="spellEnd"/>
      <w:r w:rsidR="00444A5A">
        <w:t>.</w:t>
      </w:r>
    </w:p>
    <w:p w14:paraId="2F929CE1" w14:textId="0C4F5534" w:rsidR="00662B6B" w:rsidRPr="00855982" w:rsidRDefault="00662B6B" w:rsidP="00662B6B">
      <w:pPr>
        <w:pStyle w:val="Heading1"/>
      </w:pPr>
      <w:r>
        <w:t xml:space="preserve">Data </w:t>
      </w:r>
      <w:r>
        <w:t>assessing</w:t>
      </w:r>
    </w:p>
    <w:p w14:paraId="79693B27" w14:textId="5BA376AB" w:rsidR="00662B6B" w:rsidRDefault="009F52DD" w:rsidP="00855982">
      <w:r>
        <w:t xml:space="preserve">It wasn’t easy to find 8 quality issues, but I think it would have been easier if I try to find issues in columns which I intended to drop later. </w:t>
      </w:r>
    </w:p>
    <w:p w14:paraId="290C60E1" w14:textId="44EFE321" w:rsidR="009F52DD" w:rsidRDefault="009F52DD" w:rsidP="00855982">
      <w:r>
        <w:t>Assessing the data programmatically and visually was useful. For finding issues I needed both approaches.</w:t>
      </w:r>
    </w:p>
    <w:p w14:paraId="6A8D4901" w14:textId="131D1721" w:rsidR="00662B6B" w:rsidRPr="00855982" w:rsidRDefault="00662B6B" w:rsidP="00662B6B">
      <w:pPr>
        <w:pStyle w:val="Heading1"/>
      </w:pPr>
      <w:r>
        <w:t xml:space="preserve">Data </w:t>
      </w:r>
      <w:r>
        <w:t>cleaning</w:t>
      </w:r>
    </w:p>
    <w:p w14:paraId="2C4E1558" w14:textId="7A3118C5" w:rsidR="009F52DD" w:rsidRDefault="009F52DD" w:rsidP="0069029A">
      <w:r>
        <w:t>Cleaning the data had two parts, solving the tidiness issues, and solving the quality issues. I didn’t solve missing value issues during this project.</w:t>
      </w:r>
    </w:p>
    <w:p w14:paraId="1E769F92" w14:textId="24998644" w:rsidR="0069029A" w:rsidRDefault="0069029A" w:rsidP="0069029A">
      <w:r>
        <w:t>All sources used the tweet</w:t>
      </w:r>
      <w:r w:rsidR="009F52DD">
        <w:t xml:space="preserve"> </w:t>
      </w:r>
      <w:r>
        <w:t xml:space="preserve">id of the tweets, so it was possible to merge them into one </w:t>
      </w:r>
      <w:proofErr w:type="spellStart"/>
      <w:r>
        <w:t>dataframe</w:t>
      </w:r>
      <w:proofErr w:type="spellEnd"/>
      <w:r>
        <w:t>.</w:t>
      </w:r>
      <w:r w:rsidR="009F52DD">
        <w:t xml:space="preserve"> Working on one </w:t>
      </w:r>
      <w:proofErr w:type="spellStart"/>
      <w:r w:rsidR="009F52DD">
        <w:t>dataframe</w:t>
      </w:r>
      <w:proofErr w:type="spellEnd"/>
      <w:r w:rsidR="009F52DD">
        <w:t xml:space="preserve"> was easier, and this way we can avoid cases when we do the same work twice on two </w:t>
      </w:r>
      <w:proofErr w:type="spellStart"/>
      <w:r w:rsidR="009F52DD">
        <w:t>dataframes</w:t>
      </w:r>
      <w:proofErr w:type="spellEnd"/>
      <w:r w:rsidR="009F52DD">
        <w:t xml:space="preserve">. After that </w:t>
      </w:r>
      <w:r w:rsidR="00FB2B7D">
        <w:t xml:space="preserve">I made a </w:t>
      </w:r>
      <w:proofErr w:type="spellStart"/>
      <w:r w:rsidR="00FB2B7D">
        <w:t>dataframe</w:t>
      </w:r>
      <w:proofErr w:type="spellEnd"/>
      <w:r w:rsidR="00FB2B7D">
        <w:t xml:space="preserve"> simpler by converting four dog type columns to one.</w:t>
      </w:r>
    </w:p>
    <w:p w14:paraId="29E17394" w14:textId="542C5B96" w:rsidR="00FB2B7D" w:rsidRDefault="00FB2B7D" w:rsidP="0069029A">
      <w:r>
        <w:t>After that I solved some quality issues: deleting retweets, converting timestamp column to datetime, finding invalid dog names, checking the score values, and at the end I deleted the unnecessary columns.</w:t>
      </w:r>
    </w:p>
    <w:p w14:paraId="6E804DCE" w14:textId="687520DC" w:rsidR="00662B6B" w:rsidRPr="00855982" w:rsidRDefault="00FB2B7D" w:rsidP="00662B6B">
      <w:pPr>
        <w:pStyle w:val="Heading1"/>
      </w:pPr>
      <w:r>
        <w:t xml:space="preserve">Analyze and Visualize Data </w:t>
      </w:r>
    </w:p>
    <w:p w14:paraId="211D8316" w14:textId="5D0BBF12" w:rsidR="00FB2B7D" w:rsidRPr="00855982" w:rsidRDefault="00FB2B7D" w:rsidP="00855982">
      <w:r>
        <w:t xml:space="preserve">This was the last part, there were a lot of possibilities to analyze this dataset, but because the main goal of this project was the data wrangling part, I examined only </w:t>
      </w:r>
      <w:r w:rsidR="00914E90">
        <w:t>few</w:t>
      </w:r>
      <w:bookmarkStart w:id="0" w:name="_GoBack"/>
      <w:bookmarkEnd w:id="0"/>
      <w:r>
        <w:t xml:space="preserve"> feature</w:t>
      </w:r>
      <w:r w:rsidR="00296562">
        <w:t>s</w:t>
      </w:r>
      <w:r>
        <w:t xml:space="preserve"> of the dataset.</w:t>
      </w:r>
      <w:r w:rsidR="00F05D5C">
        <w:t xml:space="preserve"> </w:t>
      </w:r>
    </w:p>
    <w:sectPr w:rsidR="00FB2B7D" w:rsidRPr="00855982" w:rsidSect="00855982">
      <w:footerReference w:type="default" r:id="rId14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D5515F" w14:textId="77777777" w:rsidR="00255B67" w:rsidRDefault="00255B67" w:rsidP="00855982">
      <w:pPr>
        <w:spacing w:after="0" w:line="240" w:lineRule="auto"/>
      </w:pPr>
      <w:r>
        <w:separator/>
      </w:r>
    </w:p>
  </w:endnote>
  <w:endnote w:type="continuationSeparator" w:id="0">
    <w:p w14:paraId="7FD75377" w14:textId="77777777" w:rsidR="00255B67" w:rsidRDefault="00255B67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A2C46A" w14:textId="77777777" w:rsidR="00855982" w:rsidRDefault="0085598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C182BE" w14:textId="77777777" w:rsidR="00255B67" w:rsidRDefault="00255B67" w:rsidP="00855982">
      <w:pPr>
        <w:spacing w:after="0" w:line="240" w:lineRule="auto"/>
      </w:pPr>
      <w:r>
        <w:separator/>
      </w:r>
    </w:p>
  </w:footnote>
  <w:footnote w:type="continuationSeparator" w:id="0">
    <w:p w14:paraId="7503836B" w14:textId="77777777" w:rsidR="00255B67" w:rsidRDefault="00255B67" w:rsidP="00855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A42467A"/>
    <w:multiLevelType w:val="multilevel"/>
    <w:tmpl w:val="32C64BC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0B086CC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B9F7988"/>
    <w:multiLevelType w:val="hybridMultilevel"/>
    <w:tmpl w:val="24A4121C"/>
    <w:lvl w:ilvl="0" w:tplc="E278AC08">
      <w:start w:val="2018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9A3F7E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78245C9D"/>
    <w:multiLevelType w:val="hybridMultilevel"/>
    <w:tmpl w:val="FE709B34"/>
    <w:lvl w:ilvl="0" w:tplc="FC981CD8">
      <w:start w:val="2018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4"/>
  </w:num>
  <w:num w:numId="12">
    <w:abstractNumId w:val="14"/>
  </w:num>
  <w:num w:numId="13">
    <w:abstractNumId w:val="10"/>
  </w:num>
  <w:num w:numId="14">
    <w:abstractNumId w:val="18"/>
  </w:num>
  <w:num w:numId="15">
    <w:abstractNumId w:val="11"/>
  </w:num>
  <w:num w:numId="16">
    <w:abstractNumId w:val="12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3"/>
  </w:num>
  <w:num w:numId="28">
    <w:abstractNumId w:val="15"/>
  </w:num>
  <w:num w:numId="29">
    <w:abstractNumId w:val="17"/>
  </w:num>
  <w:num w:numId="30">
    <w:abstractNumId w:val="16"/>
  </w:num>
  <w:num w:numId="3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B6B"/>
    <w:rsid w:val="001D4362"/>
    <w:rsid w:val="00255B67"/>
    <w:rsid w:val="00296562"/>
    <w:rsid w:val="00444A5A"/>
    <w:rsid w:val="004B11BA"/>
    <w:rsid w:val="004E384F"/>
    <w:rsid w:val="00567B97"/>
    <w:rsid w:val="00662B6B"/>
    <w:rsid w:val="0069029A"/>
    <w:rsid w:val="007833A7"/>
    <w:rsid w:val="00855982"/>
    <w:rsid w:val="00914E90"/>
    <w:rsid w:val="00977759"/>
    <w:rsid w:val="009F52DD"/>
    <w:rsid w:val="00A10484"/>
    <w:rsid w:val="00F05D5C"/>
    <w:rsid w:val="00FB2B7D"/>
    <w:rsid w:val="00FD2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1E2AB"/>
  <w15:chartTrackingRefBased/>
  <w15:docId w15:val="{3760928C-416D-4483-B64C-E75C698FA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D262C"/>
  </w:style>
  <w:style w:type="paragraph" w:styleId="Heading1">
    <w:name w:val="heading 1"/>
    <w:basedOn w:val="Normal"/>
    <w:next w:val="Normal"/>
    <w:link w:val="Heading1Char"/>
    <w:uiPriority w:val="9"/>
    <w:qFormat/>
    <w:rsid w:val="00FD262C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26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FD262C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55982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5982"/>
  </w:style>
  <w:style w:type="character" w:customStyle="1" w:styleId="Heading1Char">
    <w:name w:val="Heading 1 Char"/>
    <w:basedOn w:val="DefaultParagraphFont"/>
    <w:link w:val="Heading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Footer">
    <w:name w:val="footer"/>
    <w:basedOn w:val="Normal"/>
    <w:link w:val="FooterChar"/>
    <w:uiPriority w:val="99"/>
    <w:unhideWhenUsed/>
    <w:rsid w:val="00855982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5982"/>
  </w:style>
  <w:style w:type="paragraph" w:styleId="Caption">
    <w:name w:val="caption"/>
    <w:basedOn w:val="Normal"/>
    <w:next w:val="Normal"/>
    <w:uiPriority w:val="35"/>
    <w:semiHidden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362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1D436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D436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D436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436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43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436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D436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D436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D436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436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1D436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D4362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7833A7"/>
    <w:rPr>
      <w:color w:val="3A6331" w:themeColor="accent4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7833A7"/>
    <w:rPr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D262C"/>
    <w:rPr>
      <w:i/>
      <w:iCs/>
      <w:color w:val="B35E06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character" w:styleId="UnresolvedMention">
    <w:name w:val="Unresolved Mention"/>
    <w:basedOn w:val="DefaultParagraphFont"/>
    <w:uiPriority w:val="99"/>
    <w:semiHidden/>
    <w:unhideWhenUsed/>
    <w:rsid w:val="00567B9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69029A"/>
    <w:pPr>
      <w:ind w:left="720"/>
      <w:contextualSpacing/>
    </w:pPr>
  </w:style>
  <w:style w:type="character" w:customStyle="1" w:styleId="itemname">
    <w:name w:val="item_name"/>
    <w:basedOn w:val="DefaultParagraphFont"/>
    <w:rsid w:val="006902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docs.python-requests.org/en/master/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youtu.be/ah6fmNEtXFI" TargetMode="External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hyperlink" Target="https://twitter.com/dog_rates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dAr\AppData\Roaming\Microsoft\Templates\Report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design (blank).dotx</Template>
  <TotalTime>61</TotalTime>
  <Pages>2</Pages>
  <Words>412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Windows User</cp:lastModifiedBy>
  <cp:revision>19</cp:revision>
  <cp:lastPrinted>2018-11-07T16:47:00Z</cp:lastPrinted>
  <dcterms:created xsi:type="dcterms:W3CDTF">2018-11-07T15:47:00Z</dcterms:created>
  <dcterms:modified xsi:type="dcterms:W3CDTF">2018-11-07T16:48:00Z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